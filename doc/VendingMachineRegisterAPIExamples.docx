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43E" w14:textId="19BB5977" w:rsidR="00713B38" w:rsidRPr="00713B38" w:rsidRDefault="00713B38" w:rsidP="00713B38">
      <w:pPr>
        <w:spacing w:after="0" w:line="240" w:lineRule="auto"/>
        <w:rPr>
          <w:rFonts w:ascii="Times New Roman" w:eastAsia="Times New Roman" w:hAnsi="Times New Roman" w:cs="Times New Roman"/>
          <w:color w:val="auto"/>
          <w:lang w:eastAsia="zh-CN"/>
        </w:rPr>
      </w:pPr>
      <w:r w:rsidRPr="00713B38"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t xml:space="preserve">POST </w:t>
      </w:r>
      <w:hyperlink r:id="rId7" w:history="1">
        <w:r w:rsidRPr="00713B38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http://</w:t>
        </w:r>
        <w:r w:rsidR="0048247E">
          <w:rPr>
            <w:rStyle w:val="Hyperlink"/>
            <w:rFonts w:ascii="OpenSans" w:eastAsia="Times New Roman" w:hAnsi="OpenSans" w:cs="Times New Roman" w:hint="eastAsia"/>
            <w:shd w:val="clear" w:color="auto" w:fill="FAFAFA"/>
            <w:lang w:eastAsia="zh-CN"/>
          </w:rPr>
          <w:t>localhost</w:t>
        </w:r>
        <w:r w:rsidRPr="00713B38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:9098/api/machines</w:t>
        </w:r>
      </w:hyperlink>
    </w:p>
    <w:p w14:paraId="03585423" w14:textId="77777777" w:rsidR="00713B38" w:rsidRDefault="00363F6E">
      <w:pPr>
        <w:pStyle w:val="Title"/>
      </w:pPr>
      <w:r>
        <w:t>API - registerMachine</w:t>
      </w:r>
    </w:p>
    <w:p w14:paraId="6EA06C5F" w14:textId="77777777" w:rsidR="00363F6E" w:rsidRPr="00713B38" w:rsidRDefault="00363F6E" w:rsidP="00363F6E">
      <w:pPr>
        <w:spacing w:after="0" w:line="240" w:lineRule="auto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</w:t>
      </w:r>
      <w:r w:rsidR="00713B38"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 - 200</w:t>
      </w:r>
    </w:p>
    <w:p w14:paraId="1B6A786B" w14:textId="77777777" w:rsidR="00363F6E" w:rsidRPr="00713B38" w:rsidRDefault="00713B38" w:rsidP="00363F6E">
      <w:pPr>
        <w:spacing w:after="0" w:line="240" w:lineRule="auto"/>
        <w:rPr>
          <w:rFonts w:ascii="Times New Roman" w:eastAsia="Times New Roman" w:hAnsi="Times New Roman" w:cs="Times New Roman"/>
          <w:b/>
          <w:color w:val="auto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RETURN: MachineRegistryToken (</w:t>
      </w:r>
      <w:r w:rsidRPr="00713B38"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任何</w:t>
      </w:r>
      <w:r w:rsidRPr="00713B38">
        <w:rPr>
          <w:rFonts w:ascii="SimSun" w:eastAsia="SimSun" w:hAnsi="SimSun" w:cs="SimSun"/>
          <w:b/>
          <w:color w:val="505050"/>
          <w:shd w:val="clear" w:color="auto" w:fill="FAFAFA"/>
          <w:lang w:eastAsia="zh-CN"/>
        </w:rPr>
        <w:t>对</w:t>
      </w:r>
      <w:r w:rsidRPr="00713B38"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于机器的操作都需要</w:t>
      </w:r>
      <w:r w:rsidRPr="00713B38">
        <w:rPr>
          <w:rFonts w:ascii="SimSun" w:eastAsia="SimSun" w:hAnsi="SimSun" w:cs="SimSun"/>
          <w:b/>
          <w:color w:val="505050"/>
          <w:shd w:val="clear" w:color="auto" w:fill="FAFAFA"/>
          <w:lang w:eastAsia="zh-CN"/>
        </w:rPr>
        <w:t>带</w:t>
      </w:r>
      <w:r w:rsidRPr="00713B38"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上</w:t>
      </w:r>
      <w:r w:rsidRPr="00713B38">
        <w:rPr>
          <w:rFonts w:ascii="OpenSans" w:eastAsia="Times New Roman" w:hAnsi="OpenSans" w:cs="Times New Roman" w:hint="eastAsia"/>
          <w:b/>
          <w:color w:val="505050"/>
          <w:shd w:val="clear" w:color="auto" w:fill="FAFAFA"/>
          <w:lang w:eastAsia="zh-CN"/>
        </w:rPr>
        <w:t>token</w:t>
      </w:r>
      <w:r w:rsidR="00073BA2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, </w:t>
      </w:r>
      <w:r w:rsidR="00073BA2"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每台机器唯一</w:t>
      </w: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)</w:t>
      </w:r>
    </w:p>
    <w:p w14:paraId="5E9A56BE" w14:textId="77777777" w:rsidR="00C10A6E" w:rsidRDefault="00363F6E">
      <w:pPr>
        <w:jc w:val="center"/>
      </w:pPr>
      <w:r>
        <w:rPr>
          <w:noProof/>
          <w:lang w:eastAsia="zh-CN"/>
        </w:rPr>
        <w:drawing>
          <wp:inline distT="0" distB="0" distL="0" distR="0" wp14:anchorId="0EF55750" wp14:editId="7523411F">
            <wp:extent cx="6675120" cy="494474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3 at 1.44.3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A7DD" w14:textId="77777777" w:rsidR="00713B38" w:rsidRPr="00713B38" w:rsidRDefault="00713B38" w:rsidP="00713B38">
      <w:pPr>
        <w:spacing w:after="0"/>
        <w:rPr>
          <w:b/>
          <w:lang w:eastAsia="zh-CN"/>
        </w:rPr>
      </w:pPr>
      <w:r w:rsidRPr="00713B38">
        <w:rPr>
          <w:b/>
          <w:lang w:eastAsia="zh-CN"/>
        </w:rPr>
        <w:t xml:space="preserve">FAIL </w:t>
      </w:r>
      <w:r w:rsidRPr="00713B38">
        <w:rPr>
          <w:b/>
        </w:rPr>
        <w:t xml:space="preserve">400 – </w:t>
      </w:r>
      <w:r w:rsidRPr="00713B38">
        <w:rPr>
          <w:rFonts w:hint="eastAsia"/>
          <w:b/>
        </w:rPr>
        <w:t>重复注册</w:t>
      </w:r>
    </w:p>
    <w:p w14:paraId="017AB842" w14:textId="77777777" w:rsidR="00713B38" w:rsidRPr="00713B38" w:rsidRDefault="00713B38" w:rsidP="00713B38">
      <w:pPr>
        <w:spacing w:after="0"/>
        <w:rPr>
          <w:b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RETURN:</w:t>
      </w:r>
      <w:r>
        <w:rPr>
          <w:rFonts w:ascii="OpenSans" w:eastAsia="Times New Roman" w:hAnsi="OpenSans" w:cs="Times New Roman" w:hint="eastAsia"/>
          <w:b/>
          <w:color w:val="505050"/>
          <w:shd w:val="clear" w:color="auto" w:fill="FAFAFA"/>
          <w:lang w:eastAsia="zh-CN"/>
        </w:rPr>
        <w:t xml:space="preserve"> 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Message(</w:t>
      </w:r>
      <w:r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包含信息</w:t>
      </w:r>
      <w:r>
        <w:rPr>
          <w:rFonts w:ascii="SimSun" w:eastAsia="SimSun" w:hAnsi="SimSun" w:cs="SimSun"/>
          <w:b/>
          <w:color w:val="505050"/>
          <w:shd w:val="clear" w:color="auto" w:fill="FAFAFA"/>
          <w:lang w:eastAsia="zh-CN"/>
        </w:rPr>
        <w:t>类</w:t>
      </w:r>
      <w:r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型和信息内容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)</w:t>
      </w:r>
    </w:p>
    <w:p w14:paraId="5BFB6FD3" w14:textId="77777777" w:rsidR="00713B38" w:rsidRDefault="00713B38">
      <w:pPr>
        <w:rPr>
          <w:b/>
        </w:rPr>
      </w:pPr>
    </w:p>
    <w:p w14:paraId="57FDE62A" w14:textId="77777777" w:rsidR="00713B38" w:rsidRDefault="00713B38">
      <w:pPr>
        <w:rPr>
          <w:b/>
        </w:rPr>
      </w:pPr>
    </w:p>
    <w:p w14:paraId="4273CFDF" w14:textId="77777777" w:rsidR="00713B38" w:rsidRDefault="00713B38">
      <w:pPr>
        <w:rPr>
          <w:b/>
        </w:rPr>
      </w:pPr>
    </w:p>
    <w:p w14:paraId="6FFA6617" w14:textId="77777777" w:rsidR="00C10A6E" w:rsidRDefault="00713B38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48630C7" wp14:editId="0B0A3F80">
            <wp:extent cx="6675120" cy="40614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3 at 1.58.2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7684" w14:textId="77777777" w:rsidR="00713B38" w:rsidRDefault="00713B38" w:rsidP="00713B38">
      <w:pPr>
        <w:rPr>
          <w:lang w:eastAsia="zh-CN"/>
        </w:rPr>
      </w:pPr>
    </w:p>
    <w:p w14:paraId="426E9107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26BE82C0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75AAC4FB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3353CB18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30A31F94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7CFF2BA8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643AC364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3D66BACE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291944C2" w14:textId="6D4AEBBD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lastRenderedPageBreak/>
        <w:t xml:space="preserve">POST </w:t>
      </w:r>
      <w:hyperlink r:id="rId10" w:history="1"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http://</w:t>
        </w:r>
        <w:r w:rsidR="0048247E">
          <w:rPr>
            <w:rStyle w:val="Hyperlink"/>
            <w:rFonts w:ascii="OpenSans" w:eastAsia="Times New Roman" w:hAnsi="OpenSans" w:cs="Times New Roman" w:hint="eastAsia"/>
            <w:shd w:val="clear" w:color="auto" w:fill="FAFAFA"/>
            <w:lang w:eastAsia="zh-CN"/>
          </w:rPr>
          <w:t>localhost</w:t>
        </w:r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:9098/api/machines/SN_00001/packages/stock?token=36bd37c0-8112-4a9c-93b7-27b7ea074abc</w:t>
        </w:r>
      </w:hyperlink>
    </w:p>
    <w:p w14:paraId="496F8ABC" w14:textId="77777777" w:rsidR="00713B38" w:rsidRDefault="00713B38" w:rsidP="00713B38">
      <w:pPr>
        <w:pStyle w:val="Title"/>
        <w:rPr>
          <w:lang w:eastAsia="zh-CN"/>
        </w:rPr>
      </w:pPr>
      <w:r>
        <w:rPr>
          <w:lang w:eastAsia="zh-CN"/>
        </w:rPr>
        <w:t>API - registerPackage</w:t>
      </w:r>
    </w:p>
    <w:p w14:paraId="572A3A58" w14:textId="77777777" w:rsidR="00713B38" w:rsidRPr="00713B38" w:rsidRDefault="00713B38" w:rsidP="00713B38">
      <w:pPr>
        <w:spacing w:after="0" w:line="240" w:lineRule="auto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 - 200</w:t>
      </w:r>
    </w:p>
    <w:p w14:paraId="0A0D18F7" w14:textId="77777777" w:rsidR="00713B38" w:rsidRDefault="00713B38" w:rsidP="00713B38">
      <w:pPr>
        <w:spacing w:after="0" w:line="240" w:lineRule="auto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RETURN: 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Package</w:t>
      </w:r>
    </w:p>
    <w:p w14:paraId="33836AC9" w14:textId="77777777" w:rsidR="00713B38" w:rsidRDefault="00713B38" w:rsidP="00713B38">
      <w:pPr>
        <w:spacing w:after="0" w:line="240" w:lineRule="auto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</w:p>
    <w:p w14:paraId="53A47D8E" w14:textId="77777777" w:rsidR="00713B38" w:rsidRDefault="00713B38" w:rsidP="00713B38">
      <w:pPr>
        <w:spacing w:after="0" w:line="240" w:lineRule="auto"/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2332D8FC" wp14:editId="70BAF9F6">
            <wp:extent cx="6675120" cy="450659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23 at 1.47.4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96F0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68B853AB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026EC933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6F296997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22C4AB50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6DECE45E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3401CEDA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44695FD4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198E31AB" w14:textId="326B2E73" w:rsidR="00073BA2" w:rsidRDefault="00073BA2" w:rsidP="00073BA2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lastRenderedPageBreak/>
        <w:t xml:space="preserve">POST </w:t>
      </w:r>
      <w:hyperlink r:id="rId12" w:history="1"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http://</w:t>
        </w:r>
        <w:r w:rsidR="0048247E">
          <w:rPr>
            <w:rStyle w:val="Hyperlink"/>
            <w:rFonts w:ascii="OpenSans" w:eastAsia="Times New Roman" w:hAnsi="OpenSans" w:cs="Times New Roman" w:hint="eastAsia"/>
            <w:shd w:val="clear" w:color="auto" w:fill="FAFAFA"/>
            <w:lang w:eastAsia="zh-CN"/>
          </w:rPr>
          <w:t>localhost</w:t>
        </w:r>
        <w:bookmarkStart w:id="0" w:name="_GoBack"/>
        <w:bookmarkEnd w:id="0"/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:9098/api/</w:t>
        </w:r>
        <w:r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machines/SN_00001/packages/</w:t>
        </w:r>
        <w:r>
          <w:rPr>
            <w:rStyle w:val="Hyperlink"/>
            <w:rFonts w:ascii="OpenSans" w:eastAsia="Times New Roman" w:hAnsi="OpenSans" w:cs="Times New Roman" w:hint="eastAsia"/>
            <w:shd w:val="clear" w:color="auto" w:fill="FAFAFA"/>
            <w:lang w:eastAsia="zh-CN"/>
          </w:rPr>
          <w:t>sold</w:t>
        </w:r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?token=36bd37c0-8112-4a9c-93b7-27b7ea074abc</w:t>
        </w:r>
      </w:hyperlink>
    </w:p>
    <w:p w14:paraId="7F1424F0" w14:textId="77777777" w:rsidR="00073BA2" w:rsidRDefault="00073BA2" w:rsidP="00073BA2">
      <w:pPr>
        <w:pStyle w:val="Title"/>
        <w:rPr>
          <w:lang w:eastAsia="zh-CN"/>
        </w:rPr>
      </w:pPr>
      <w:r>
        <w:rPr>
          <w:lang w:eastAsia="zh-CN"/>
        </w:rPr>
        <w:t xml:space="preserve">API - </w:t>
      </w:r>
      <w:r>
        <w:rPr>
          <w:rFonts w:hint="eastAsia"/>
          <w:lang w:eastAsia="zh-CN"/>
        </w:rPr>
        <w:t>sell</w:t>
      </w:r>
      <w:r>
        <w:rPr>
          <w:lang w:eastAsia="zh-CN"/>
        </w:rPr>
        <w:t>Package</w:t>
      </w:r>
    </w:p>
    <w:p w14:paraId="42DA17C1" w14:textId="77777777" w:rsidR="00073BA2" w:rsidRPr="00713B38" w:rsidRDefault="00073BA2" w:rsidP="00073BA2">
      <w:pPr>
        <w:spacing w:after="0" w:line="240" w:lineRule="auto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 - 200</w:t>
      </w:r>
    </w:p>
    <w:p w14:paraId="43CE17A9" w14:textId="77777777" w:rsidR="00073BA2" w:rsidRDefault="00073BA2" w:rsidP="00073BA2">
      <w:pPr>
        <w:spacing w:after="0" w:line="240" w:lineRule="auto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RETURN: 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Package</w:t>
      </w:r>
    </w:p>
    <w:p w14:paraId="546E9259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30F14603" w14:textId="77777777" w:rsidR="00073BA2" w:rsidRDefault="00073BA2" w:rsidP="00713B38">
      <w:pPr>
        <w:spacing w:after="0" w:line="240" w:lineRule="auto"/>
        <w:rPr>
          <w:b/>
          <w:lang w:eastAsia="zh-CN"/>
        </w:rPr>
      </w:pPr>
      <w:r>
        <w:rPr>
          <w:rFonts w:hint="eastAsia"/>
          <w:b/>
          <w:noProof/>
          <w:lang w:eastAsia="zh-CN"/>
        </w:rPr>
        <w:drawing>
          <wp:inline distT="0" distB="0" distL="0" distR="0" wp14:anchorId="501437F8" wp14:editId="32B40A9F">
            <wp:extent cx="6675120" cy="484759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3 at 1.49.0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A739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2D771026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4BB33E7F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36716CEC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386C6AF5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32500EF3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445A40DE" w14:textId="0B22117D" w:rsidR="00073BA2" w:rsidRDefault="00073BA2" w:rsidP="00073BA2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lastRenderedPageBreak/>
        <w:t xml:space="preserve">POST </w:t>
      </w:r>
      <w:hyperlink r:id="rId14" w:history="1"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http://</w:t>
        </w:r>
        <w:r w:rsidR="0048247E">
          <w:rPr>
            <w:rStyle w:val="Hyperlink"/>
            <w:rFonts w:ascii="OpenSans" w:eastAsia="Times New Roman" w:hAnsi="OpenSans" w:cs="Times New Roman" w:hint="eastAsia"/>
            <w:shd w:val="clear" w:color="auto" w:fill="FAFAFA"/>
            <w:lang w:eastAsia="zh-CN"/>
          </w:rPr>
          <w:t>localhost</w:t>
        </w:r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:9098/api/machines/SN_00001/packages/</w:t>
        </w:r>
        <w:r w:rsidRPr="0068183E">
          <w:rPr>
            <w:rStyle w:val="Hyperlink"/>
            <w:rFonts w:ascii="OpenSans" w:eastAsia="Times New Roman" w:hAnsi="OpenSans" w:cs="Times New Roman" w:hint="eastAsia"/>
            <w:shd w:val="clear" w:color="auto" w:fill="FAFAFA"/>
            <w:lang w:eastAsia="zh-CN"/>
          </w:rPr>
          <w:t>stock</w:t>
        </w:r>
        <w:r w:rsidRPr="00073BA2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/PSN_0001</w:t>
        </w:r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?token=36bd37c0-8112-4a9c-93b7-27b7ea074abc</w:t>
        </w:r>
      </w:hyperlink>
    </w:p>
    <w:p w14:paraId="55774E27" w14:textId="77777777" w:rsidR="00073BA2" w:rsidRDefault="00073BA2" w:rsidP="00073BA2">
      <w:pPr>
        <w:pStyle w:val="Title"/>
        <w:rPr>
          <w:lang w:eastAsia="zh-CN"/>
        </w:rPr>
      </w:pPr>
      <w:r>
        <w:rPr>
          <w:lang w:eastAsia="zh-CN"/>
        </w:rPr>
        <w:t xml:space="preserve">API - </w:t>
      </w:r>
      <w:r>
        <w:rPr>
          <w:rFonts w:hint="eastAsia"/>
          <w:lang w:eastAsia="zh-CN"/>
        </w:rPr>
        <w:t>with</w:t>
      </w:r>
      <w:r>
        <w:rPr>
          <w:lang w:eastAsia="zh-CN"/>
        </w:rPr>
        <w:t>drawPackage</w:t>
      </w:r>
    </w:p>
    <w:p w14:paraId="5CFE0F46" w14:textId="77777777" w:rsidR="00073BA2" w:rsidRPr="00713B38" w:rsidRDefault="00073BA2" w:rsidP="00073BA2">
      <w:pPr>
        <w:spacing w:after="0" w:line="240" w:lineRule="auto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 - 200</w:t>
      </w:r>
    </w:p>
    <w:p w14:paraId="199CD9DB" w14:textId="77777777" w:rsidR="00073BA2" w:rsidRDefault="00073BA2" w:rsidP="00073BA2">
      <w:pPr>
        <w:spacing w:after="0" w:line="240" w:lineRule="auto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RETURN: 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Package</w:t>
      </w:r>
    </w:p>
    <w:p w14:paraId="315E6FD7" w14:textId="77777777" w:rsidR="00073BA2" w:rsidRPr="00713B38" w:rsidRDefault="00073BA2" w:rsidP="00713B38">
      <w:pPr>
        <w:spacing w:after="0" w:line="240" w:lineRule="auto"/>
        <w:rPr>
          <w:b/>
          <w:lang w:eastAsia="zh-CN"/>
        </w:rPr>
      </w:pPr>
      <w:r>
        <w:rPr>
          <w:rFonts w:hint="eastAsia"/>
          <w:b/>
          <w:noProof/>
          <w:lang w:eastAsia="zh-CN"/>
        </w:rPr>
        <w:drawing>
          <wp:inline distT="0" distB="0" distL="0" distR="0" wp14:anchorId="40085452" wp14:editId="1A97B079">
            <wp:extent cx="6675120" cy="3656330"/>
            <wp:effectExtent l="0" t="0" r="508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3 at 1.49.5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BA2" w:rsidRPr="00713B38">
      <w:footerReference w:type="default" r:id="rId16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F0D66E" w14:textId="77777777" w:rsidR="00230CDE" w:rsidRDefault="00230CDE">
      <w:pPr>
        <w:spacing w:after="0" w:line="240" w:lineRule="auto"/>
      </w:pPr>
      <w:r>
        <w:separator/>
      </w:r>
    </w:p>
  </w:endnote>
  <w:endnote w:type="continuationSeparator" w:id="0">
    <w:p w14:paraId="573BAF72" w14:textId="77777777" w:rsidR="00230CDE" w:rsidRDefault="00230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OpenSans">
    <w:charset w:val="00"/>
    <w:family w:val="auto"/>
    <w:pitch w:val="variable"/>
    <w:sig w:usb0="E00002EF" w:usb1="4000205B" w:usb2="00000028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3D350E" w14:textId="77777777" w:rsidR="00C10A6E" w:rsidRDefault="009D5DA3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247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3004F2" w14:textId="77777777" w:rsidR="00230CDE" w:rsidRDefault="00230CDE">
      <w:pPr>
        <w:spacing w:after="0" w:line="240" w:lineRule="auto"/>
      </w:pPr>
      <w:r>
        <w:separator/>
      </w:r>
    </w:p>
  </w:footnote>
  <w:footnote w:type="continuationSeparator" w:id="0">
    <w:p w14:paraId="04A5EE69" w14:textId="77777777" w:rsidR="00230CDE" w:rsidRDefault="00230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F6E"/>
    <w:rsid w:val="00073BA2"/>
    <w:rsid w:val="00230CDE"/>
    <w:rsid w:val="00363F6E"/>
    <w:rsid w:val="0048247E"/>
    <w:rsid w:val="00713B38"/>
    <w:rsid w:val="009D5DA3"/>
    <w:rsid w:val="00C1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025A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363F6E"/>
    <w:rPr>
      <w:color w:val="34B6C3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73BA2"/>
    <w:rPr>
      <w:color w:val="A96EB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5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://47.93.4.184:9098/api/machines/SN_00001/packages/stock?token=36bd37c0-8112-4a9c-93b7-27b7ea074abc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://47.93.4.184:9098/api/machines/SN_00001/packages/PSN_0001/stock?token=36bd37c0-8112-4a9c-93b7-27b7ea074abc" TargetMode="External"/><Relationship Id="rId15" Type="http://schemas.openxmlformats.org/officeDocument/2006/relationships/image" Target="media/image5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47.93.4.184:9098/api/machines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47.93.4.184:9098/api/machines/SN_00001/packages/stock?token=36bd37c0-8112-4a9c-93b7-27b7ea074abc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engli/Library/Containers/com.microsoft.Word/Data/Library/Caches/1033/TM10002069/Write%20a%20Journal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16</TotalTime>
  <Pages>5</Pages>
  <Words>167</Words>
  <Characters>954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Li</dc:creator>
  <cp:keywords/>
  <dc:description/>
  <cp:lastModifiedBy>Cheng Li</cp:lastModifiedBy>
  <cp:revision>2</cp:revision>
  <dcterms:created xsi:type="dcterms:W3CDTF">2017-04-23T06:28:00Z</dcterms:created>
  <dcterms:modified xsi:type="dcterms:W3CDTF">2017-05-12T02:37:00Z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